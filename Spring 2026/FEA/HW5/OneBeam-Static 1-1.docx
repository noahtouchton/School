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723C3976" w14:textId="77777777" w:rsidTr="00A43A5B">
        <w:trPr>
          <w:cantSplit/>
          <w:trHeight w:val="4488"/>
        </w:trPr>
        <w:tc>
          <w:tcPr>
            <w:tcW w:w="6285" w:type="dxa"/>
          </w:tcPr>
          <w:p w14:paraId="47296B78" w14:textId="7CDDE344" w:rsidR="00F448BC" w:rsidRDefault="00D24C34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64B4F1" wp14:editId="43F8C822">
                  <wp:extent cx="3853815" cy="2046605"/>
                  <wp:effectExtent l="0" t="0" r="0" b="0"/>
                  <wp:docPr id="644024687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024687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4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1576B246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1B0CB5A2" w14:textId="5D4BA7FE" w:rsidR="00B77317" w:rsidRPr="00CD1539" w:rsidRDefault="00D24C34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OneBeam</w:t>
                  </w:r>
                </w:p>
                <w:p w14:paraId="51A0D5ED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223BC947" w14:textId="7B8FA61E" w:rsidR="00B77317" w:rsidRPr="00CD1539" w:rsidRDefault="00D24C34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Tuesday, February 24,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6AA57D03" w14:textId="250FA44F" w:rsidR="00B77317" w:rsidRPr="00CD1539" w:rsidRDefault="00D24C34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1</w:t>
                  </w:r>
                </w:p>
                <w:p w14:paraId="69B9BC38" w14:textId="7CC5E7EA" w:rsidR="00B77317" w:rsidRPr="006A441F" w:rsidRDefault="00D24C34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5AAB42FF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05A1D990" w14:textId="08F32178" w:rsidR="00B77317" w:rsidRDefault="00D24C34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369FFC69" w14:textId="03CA3CB5" w:rsidR="00D24C34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22842398" w:history="1">
                        <w:r w:rsidR="00D24C34" w:rsidRPr="001A30CA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D24C34">
                          <w:rPr>
                            <w:noProof/>
                            <w:webHidden/>
                          </w:rPr>
                          <w:tab/>
                        </w:r>
                        <w:r w:rsidR="00D24C34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D24C34">
                          <w:rPr>
                            <w:noProof/>
                            <w:webHidden/>
                          </w:rPr>
                          <w:instrText xml:space="preserve"> PAGEREF _Toc222842398 \h </w:instrText>
                        </w:r>
                        <w:r w:rsidR="00D24C34">
                          <w:rPr>
                            <w:noProof/>
                            <w:webHidden/>
                          </w:rPr>
                        </w:r>
                        <w:r w:rsidR="00D24C34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24C34">
                          <w:rPr>
                            <w:noProof/>
                            <w:webHidden/>
                          </w:rPr>
                          <w:t>1</w:t>
                        </w:r>
                        <w:r w:rsidR="00D24C34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2A32522" w14:textId="6CACBAD9" w:rsidR="00D24C34" w:rsidRDefault="00D24C3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2842399" w:history="1">
                        <w:r w:rsidRPr="001A30CA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_Toc222842399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7D44CCA" w14:textId="56DEC440" w:rsidR="00D24C34" w:rsidRDefault="00D24C3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2842400" w:history="1">
                        <w:r w:rsidRPr="001A30CA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_Toc222842400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692A724" w14:textId="300C0458" w:rsidR="00D24C34" w:rsidRDefault="00D24C3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2842401" w:history="1">
                        <w:r w:rsidRPr="001A30CA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_Toc222842401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322EE0A" w14:textId="661AD734" w:rsidR="00D24C34" w:rsidRDefault="00D24C3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2842402" w:history="1">
                        <w:r w:rsidRPr="001A30CA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_Toc222842402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E12C6EF" w14:textId="6B5A663A" w:rsidR="00D24C34" w:rsidRDefault="00D24C3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2842403" w:history="1">
                        <w:r w:rsidRPr="001A30CA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_Toc222842403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1667560" w14:textId="488CF486" w:rsidR="00D24C34" w:rsidRDefault="00D24C3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2842404" w:history="1">
                        <w:r w:rsidRPr="001A30CA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_Toc222842404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2B1A057" w14:textId="6B2F7603" w:rsidR="00D24C34" w:rsidRDefault="00D24C3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2842405" w:history="1">
                        <w:r w:rsidRPr="001A30CA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_Toc222842405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36119DA" w14:textId="2A4EDD58" w:rsidR="00D24C34" w:rsidRDefault="00D24C3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2842406" w:history="1">
                        <w:r w:rsidRPr="001A30CA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_Toc222842406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F2982E2" w14:textId="2045F7D6" w:rsidR="00D24C34" w:rsidRDefault="00D24C3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2842407" w:history="1">
                        <w:r w:rsidRPr="001A30CA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_Toc222842407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68EE4E7" w14:textId="6A926B77" w:rsidR="00D24C34" w:rsidRDefault="00D24C3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2842408" w:history="1">
                        <w:r w:rsidRPr="001A30CA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_Toc222842408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2F052BA" w14:textId="21DB8F68" w:rsidR="00D24C34" w:rsidRDefault="00D24C3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2842409" w:history="1">
                        <w:r w:rsidRPr="001A30CA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_Toc222842409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8A2771E" w14:textId="08A4C512" w:rsidR="00D24C34" w:rsidRDefault="00D24C3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2842410" w:history="1">
                        <w:r w:rsidRPr="001A30CA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_Toc222842410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BC0BA08" w14:textId="24091593" w:rsidR="00D24C34" w:rsidRDefault="00D24C3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2842411" w:history="1">
                        <w:r w:rsidRPr="001A30CA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_Toc222842411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BAD6965" w14:textId="4A6948A2" w:rsidR="00D24C34" w:rsidRDefault="00D24C34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2842412" w:history="1">
                        <w:r w:rsidRPr="001A30CA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_Toc222842412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D240A48" w14:textId="46B13323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77361E7B" w14:textId="77777777" w:rsidR="00F448BC" w:rsidRDefault="00F448BC" w:rsidP="00A5373F"/>
        </w:tc>
      </w:tr>
      <w:tr w:rsidR="00F448BC" w14:paraId="773BC20F" w14:textId="77777777" w:rsidTr="00BE081A">
        <w:trPr>
          <w:cantSplit/>
          <w:trHeight w:val="3924"/>
        </w:trPr>
        <w:tc>
          <w:tcPr>
            <w:tcW w:w="6285" w:type="dxa"/>
          </w:tcPr>
          <w:p w14:paraId="0B75498C" w14:textId="2A680995" w:rsidR="00C27B5D" w:rsidRDefault="00D24C34" w:rsidP="00C27B5D">
            <w:pPr>
              <w:pStyle w:val="Heading1"/>
            </w:pPr>
            <w:bookmarkStart w:id="0" w:name="_Toc222842398"/>
            <w:r>
              <w:t>Description</w:t>
            </w:r>
            <w:bookmarkEnd w:id="0"/>
          </w:p>
          <w:p w14:paraId="2D934612" w14:textId="7C555B4E" w:rsidR="00F448BC" w:rsidRPr="00E65D6E" w:rsidRDefault="00D24C34" w:rsidP="00FF408C">
            <w:r>
              <w:t>No Data</w:t>
            </w:r>
          </w:p>
        </w:tc>
        <w:tc>
          <w:tcPr>
            <w:tcW w:w="4713" w:type="dxa"/>
            <w:vMerge/>
          </w:tcPr>
          <w:p w14:paraId="05F3DB96" w14:textId="77777777" w:rsidR="00F448BC" w:rsidRPr="00A33AA4" w:rsidRDefault="00F448BC" w:rsidP="00840CC7">
            <w:pPr>
              <w:pStyle w:val="TOC3"/>
            </w:pPr>
          </w:p>
        </w:tc>
      </w:tr>
    </w:tbl>
    <w:p w14:paraId="4A90BEF9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4AABCF90" w14:textId="77777777" w:rsidTr="00DD03CF">
        <w:tc>
          <w:tcPr>
            <w:tcW w:w="11016" w:type="dxa"/>
          </w:tcPr>
          <w:p w14:paraId="2DFB244F" w14:textId="22538693" w:rsidR="00343025" w:rsidRDefault="00D24C34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22842399"/>
            <w:r>
              <w:lastRenderedPageBreak/>
              <w:t>Assumptions</w:t>
            </w:r>
            <w:bookmarkEnd w:id="4"/>
          </w:p>
          <w:p w14:paraId="68B6DF92" w14:textId="64C7BCC3" w:rsidR="00A96F2C" w:rsidRDefault="00A96F2C" w:rsidP="00A96F2C"/>
        </w:tc>
      </w:tr>
    </w:tbl>
    <w:p w14:paraId="3C4693E4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0A772FC5" w14:textId="77777777" w:rsidTr="00ED5A01">
        <w:tc>
          <w:tcPr>
            <w:tcW w:w="11016" w:type="dxa"/>
          </w:tcPr>
          <w:p w14:paraId="7AA45DBA" w14:textId="13A8A027" w:rsidR="00FF408C" w:rsidRDefault="00D24C34" w:rsidP="00FF408C">
            <w:pPr>
              <w:pStyle w:val="Heading1"/>
            </w:pPr>
            <w:bookmarkStart w:id="5" w:name="_Toc222842400"/>
            <w:r>
              <w:t>Model Information</w:t>
            </w:r>
            <w:bookmarkEnd w:id="5"/>
          </w:p>
          <w:p w14:paraId="0EACA8DA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041FDF38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0BFFA83B" w14:textId="77777777" w:rsidTr="00077EA0">
                    <w:tc>
                      <w:tcPr>
                        <w:tcW w:w="8640" w:type="dxa"/>
                      </w:tcPr>
                      <w:p w14:paraId="10D6657A" w14:textId="408E8796" w:rsidR="00077EA0" w:rsidRDefault="00D24C34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36F45D89" wp14:editId="2ADB8E8F">
                              <wp:extent cx="5349240" cy="2840990"/>
                              <wp:effectExtent l="0" t="0" r="3810" b="0"/>
                              <wp:docPr id="202512923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2512923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8409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9E587AB" w14:textId="5501E5BC" w:rsidR="00C16188" w:rsidRDefault="00D24C34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OneBeam</w:t>
                  </w:r>
                </w:p>
                <w:p w14:paraId="259299B8" w14:textId="4B0A7DF0" w:rsidR="00C16188" w:rsidRDefault="00D24C34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Default&lt;As Machined&gt;</w:t>
                  </w:r>
                </w:p>
              </w:tc>
            </w:tr>
            <w:tr w:rsidR="00224CED" w14:paraId="5065F68F" w14:textId="77777777" w:rsidTr="003F226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4C68EEE" w14:textId="260104D4" w:rsidR="00224CED" w:rsidRDefault="00D24C34" w:rsidP="00C16188"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Beam Bodies:</w:t>
                  </w:r>
                </w:p>
              </w:tc>
            </w:tr>
            <w:tr w:rsidR="004B3022" w14:paraId="4E010FCA" w14:textId="77777777" w:rsidTr="003E0E8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2B0AB55" w14:textId="276A08DA" w:rsidR="004B3022" w:rsidRDefault="00D24C34" w:rsidP="003E0E80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EA9BE7B" w14:textId="6BAC4466" w:rsidR="004B3022" w:rsidRDefault="00D24C34" w:rsidP="003E0E8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Formulation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0FD7662" w14:textId="1B60C209" w:rsidR="004B3022" w:rsidRDefault="00D24C34" w:rsidP="003E0E8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6B377A1" w14:textId="3174BC9A" w:rsidR="004B3022" w:rsidRDefault="00D24C34" w:rsidP="003E0E8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4B3022" w14:paraId="0A4D7012" w14:textId="77777777" w:rsidTr="003E0E8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9C789FB" w14:textId="4AC895E4" w:rsidR="003E0E80" w:rsidRDefault="00D24C34" w:rsidP="003E0E8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SolidBody 1(Building 3IN(1))</w:t>
                  </w:r>
                </w:p>
                <w:p w14:paraId="1705349C" w14:textId="7E4925A4" w:rsidR="004B3022" w:rsidRDefault="00D24C34" w:rsidP="003E0E8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735EF0D" wp14:editId="57106410">
                        <wp:extent cx="1562735" cy="829945"/>
                        <wp:effectExtent l="0" t="0" r="0" b="8255"/>
                        <wp:docPr id="749285846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9285846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299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DBFF0A8" w14:textId="6E67E1C1" w:rsidR="004B3022" w:rsidRDefault="00D24C34" w:rsidP="003E0E8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Beam – Uniform C/S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39F7721" w14:textId="77777777" w:rsidR="00D24C34" w:rsidRDefault="00D24C34" w:rsidP="003E0E8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Section Standard-Custom Profiles/Building/3in</w:t>
                  </w:r>
                </w:p>
                <w:p w14:paraId="1C6DF763" w14:textId="77777777" w:rsidR="00D24C34" w:rsidRDefault="00D24C34" w:rsidP="003E0E8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Section Area: 1m^2</w:t>
                  </w:r>
                </w:p>
                <w:p w14:paraId="55B62E41" w14:textId="77777777" w:rsidR="00D24C34" w:rsidRDefault="00D24C34" w:rsidP="003E0E8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Length:10,000mm</w:t>
                  </w:r>
                </w:p>
                <w:p w14:paraId="6E4983F1" w14:textId="77777777" w:rsidR="00D24C34" w:rsidRDefault="00D24C34" w:rsidP="003E0E8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Volume:10m^3</w:t>
                  </w:r>
                </w:p>
                <w:p w14:paraId="60FD5F03" w14:textId="77777777" w:rsidR="00D24C34" w:rsidRDefault="00D24C34" w:rsidP="003E0E8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 Density:7,700kg/m^3</w:t>
                  </w:r>
                </w:p>
                <w:p w14:paraId="0402D9BA" w14:textId="77777777" w:rsidR="00D24C34" w:rsidRDefault="00D24C34" w:rsidP="003E0E8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Mass:77,000kg</w:t>
                  </w:r>
                </w:p>
                <w:p w14:paraId="23E77EDD" w14:textId="77777777" w:rsidR="00D24C34" w:rsidRDefault="00D24C34" w:rsidP="003E0E8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Weight:754,600N</w:t>
                  </w:r>
                </w:p>
                <w:p w14:paraId="0780286A" w14:textId="7C6759A8" w:rsidR="004B3022" w:rsidRDefault="004B3022" w:rsidP="003E0E8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708616E" w14:textId="77777777" w:rsidR="00D24C34" w:rsidRDefault="00D24C34" w:rsidP="003E0E8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C:\Users\noaht\School\Spring 2026\FEA\OneBeam.SLDPRT</w:t>
                  </w:r>
                </w:p>
                <w:p w14:paraId="5A9B13A4" w14:textId="778EA17C" w:rsidR="004B3022" w:rsidRDefault="00D24C34" w:rsidP="003E0E8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Feb 24 16:14:39 2026</w:t>
                  </w:r>
                </w:p>
              </w:tc>
            </w:tr>
          </w:tbl>
          <w:p w14:paraId="1812208B" w14:textId="54333C0A" w:rsidR="00FF408C" w:rsidRDefault="00FF408C" w:rsidP="00A96F2C"/>
        </w:tc>
      </w:tr>
    </w:tbl>
    <w:p w14:paraId="19703FAF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5D26CE0C" w14:textId="77777777" w:rsidTr="005E294F">
        <w:tc>
          <w:tcPr>
            <w:tcW w:w="11016" w:type="dxa"/>
          </w:tcPr>
          <w:p w14:paraId="0247C903" w14:textId="44FFF9E5" w:rsidR="00B35001" w:rsidRPr="00B35001" w:rsidRDefault="00D24C34" w:rsidP="00B35001">
            <w:pPr>
              <w:pStyle w:val="Heading1"/>
            </w:pPr>
            <w:bookmarkStart w:id="6" w:name="_Toc222842401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43"/>
              <w:gridCol w:w="5295"/>
            </w:tblGrid>
            <w:tr w:rsidR="00B35001" w14:paraId="5CD017CC" w14:textId="77777777" w:rsidTr="00D24C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F7208E" w14:textId="6ACC7FCA" w:rsidR="00B35001" w:rsidRDefault="00D24C34" w:rsidP="005E294F">
                  <w:r>
                    <w:t>Study name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A89E5D" w14:textId="7B803368" w:rsidR="00B35001" w:rsidRDefault="00D24C3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D24C34" w14:paraId="7F9A6D5C" w14:textId="77777777" w:rsidTr="00D24C34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014EE4" w14:textId="6262603A" w:rsidR="00D24C34" w:rsidRDefault="00D24C34" w:rsidP="005E294F">
                  <w:r>
                    <w:t>Analysis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3C5520" w14:textId="73126A02" w:rsidR="00D24C34" w:rsidRDefault="00D24C3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D24C34" w14:paraId="611D47FB" w14:textId="77777777" w:rsidTr="00D24C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8C5775" w14:textId="3B5F49AA" w:rsidR="00D24C34" w:rsidRDefault="00D24C34" w:rsidP="005E294F">
                  <w:r>
                    <w:t>Mesh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04116D" w14:textId="5199E4A9" w:rsidR="00D24C34" w:rsidRDefault="00D24C3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Beam Mesh</w:t>
                  </w:r>
                </w:p>
              </w:tc>
            </w:tr>
            <w:tr w:rsidR="00D24C34" w14:paraId="7D2ACA74" w14:textId="77777777" w:rsidTr="00D24C34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47F6F3B" w14:textId="6DA5C1F1" w:rsidR="00D24C34" w:rsidRDefault="00D24C34" w:rsidP="005E294F">
                  <w:r>
                    <w:t>Solver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DB2518" w14:textId="0B0E39DC" w:rsidR="00D24C34" w:rsidRDefault="00D24C3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D24C34" w14:paraId="1EB4AA1F" w14:textId="77777777" w:rsidTr="00D24C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20D0D3" w14:textId="13EF1FE9" w:rsidR="00D24C34" w:rsidRDefault="00D24C34" w:rsidP="005E294F">
                  <w:r>
                    <w:t xml:space="preserve">Inplane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4F8251D" w14:textId="57A7ED68" w:rsidR="00D24C34" w:rsidRDefault="00D24C3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24C34" w14:paraId="10AEFF5D" w14:textId="77777777" w:rsidTr="00D24C34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C53A75" w14:textId="24874D9B" w:rsidR="00D24C34" w:rsidRDefault="00D24C34" w:rsidP="005E294F">
                  <w:r>
                    <w:t xml:space="preserve">Soft Spring: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608A86" w14:textId="75B8FD56" w:rsidR="00D24C34" w:rsidRDefault="00D24C3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24C34" w14:paraId="2C2C3421" w14:textId="77777777" w:rsidTr="00D24C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7EF26F" w14:textId="36D8A7BC" w:rsidR="00D24C34" w:rsidRDefault="00D24C34" w:rsidP="005E294F">
                  <w:r>
                    <w:t xml:space="preserve">Inertial Relief: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273BC0" w14:textId="30A7B7A8" w:rsidR="00D24C34" w:rsidRDefault="00D24C3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24C34" w14:paraId="723B6344" w14:textId="77777777" w:rsidTr="00D24C34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9F4AEE" w14:textId="6B5C1219" w:rsidR="00D24C34" w:rsidRDefault="00D24C34" w:rsidP="005E294F">
                  <w:r>
                    <w:t>Incompatible bonding options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0A3261" w14:textId="462F4696" w:rsidR="00D24C34" w:rsidRDefault="00D24C3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D24C34" w14:paraId="41D4B845" w14:textId="77777777" w:rsidTr="00D24C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10D49D" w14:textId="18AE077C" w:rsidR="00D24C34" w:rsidRDefault="00D24C34" w:rsidP="005E294F">
                  <w:r>
                    <w:t>Contact penalty stiffness scale factor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B9894A" w14:textId="6761E068" w:rsidR="00D24C34" w:rsidRDefault="00D24C3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</w:tr>
            <w:tr w:rsidR="00D24C34" w14:paraId="5A0C23F7" w14:textId="77777777" w:rsidTr="00D24C34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0EF018" w14:textId="1ECCAAE7" w:rsidR="00D24C34" w:rsidRDefault="00D24C34" w:rsidP="005E294F">
                  <w:r>
                    <w:t>Large displacement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1D9C91" w14:textId="2CC5102C" w:rsidR="00D24C34" w:rsidRDefault="00D24C3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24C34" w14:paraId="3485D888" w14:textId="77777777" w:rsidTr="00D24C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9B0BDA" w14:textId="0DD0B68C" w:rsidR="00D24C34" w:rsidRDefault="00D24C34" w:rsidP="005E294F">
                  <w:r>
                    <w:t>Compute free body forces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229A49" w14:textId="1AF7C3DF" w:rsidR="00D24C34" w:rsidRDefault="00D24C34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D24C34" w14:paraId="1223C059" w14:textId="77777777" w:rsidTr="00D24C34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DA025D" w14:textId="0096CAF0" w:rsidR="00D24C34" w:rsidRDefault="00D24C34" w:rsidP="005E294F">
                  <w:r>
                    <w:t>Result folder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099AA37" w14:textId="33F3F9EF" w:rsidR="00D24C34" w:rsidRDefault="00D24C34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SOLIDWORKS document (C:\Users\noaht\School\Spring 2026\FEA)</w:t>
                  </w:r>
                </w:p>
              </w:tc>
            </w:tr>
          </w:tbl>
          <w:p w14:paraId="2E967582" w14:textId="5639C49D" w:rsidR="005E294F" w:rsidRDefault="005E294F" w:rsidP="00A96F2C"/>
        </w:tc>
      </w:tr>
      <w:bookmarkEnd w:id="1"/>
      <w:bookmarkEnd w:id="2"/>
      <w:bookmarkEnd w:id="3"/>
    </w:tbl>
    <w:p w14:paraId="34BB89B0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37D039DC" w14:textId="77777777" w:rsidTr="00E80CD9">
        <w:tc>
          <w:tcPr>
            <w:tcW w:w="11016" w:type="dxa"/>
          </w:tcPr>
          <w:p w14:paraId="199DEAEC" w14:textId="71A8D312" w:rsidR="00F33129" w:rsidRPr="00B35001" w:rsidRDefault="00D24C34" w:rsidP="000A7C6B">
            <w:pPr>
              <w:pStyle w:val="Heading1"/>
            </w:pPr>
            <w:bookmarkStart w:id="7" w:name="_Toc222842402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57"/>
              <w:gridCol w:w="5281"/>
            </w:tblGrid>
            <w:tr w:rsidR="00F33129" w14:paraId="2D54A7C1" w14:textId="77777777" w:rsidTr="00D24C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4A2C3C" w14:textId="127E0CA9" w:rsidR="00F33129" w:rsidRDefault="00D24C34" w:rsidP="000A7C6B">
                  <w:r>
                    <w:t>Unit system: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8FE518" w14:textId="258A8D1E" w:rsidR="00F33129" w:rsidRDefault="00D24C3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D24C34" w14:paraId="7C074B52" w14:textId="77777777" w:rsidTr="00D24C34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830111" w14:textId="3EE180E6" w:rsidR="00D24C34" w:rsidRDefault="00D24C34" w:rsidP="000A7C6B">
                  <w:r>
                    <w:t>Length/Displacement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CC989C" w14:textId="6C1AD7FC" w:rsidR="00D24C34" w:rsidRDefault="00D24C34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D24C34" w14:paraId="055B9BAF" w14:textId="77777777" w:rsidTr="00D24C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CA8C28" w14:textId="26704771" w:rsidR="00D24C34" w:rsidRDefault="00D24C34" w:rsidP="000A7C6B">
                  <w:r>
                    <w:t>Temperature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6FC169" w14:textId="3C717CBD" w:rsidR="00D24C34" w:rsidRDefault="00D24C3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D24C34" w14:paraId="40A68CFE" w14:textId="77777777" w:rsidTr="00D24C34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BE7066" w14:textId="507BC9DC" w:rsidR="00D24C34" w:rsidRDefault="00D24C34" w:rsidP="000A7C6B">
                  <w:r>
                    <w:t>Angular velocity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EAD2D1" w14:textId="37FBD1BE" w:rsidR="00D24C34" w:rsidRDefault="00D24C34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D24C34" w14:paraId="2BFF78CD" w14:textId="77777777" w:rsidTr="00D24C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A0C7D2" w14:textId="02CA2705" w:rsidR="00D24C34" w:rsidRDefault="00D24C34" w:rsidP="000A7C6B">
                  <w:r>
                    <w:t>Pressure/Stress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1EBB2C" w14:textId="2047966D" w:rsidR="00D24C34" w:rsidRDefault="00D24C3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4D650727" w14:textId="10347E26" w:rsidR="00F33129" w:rsidRDefault="00F33129" w:rsidP="000A7C6B"/>
        </w:tc>
      </w:tr>
    </w:tbl>
    <w:p w14:paraId="4A488CD4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59EC414A" w14:textId="77777777" w:rsidTr="005273D5">
        <w:trPr>
          <w:trHeight w:val="4158"/>
        </w:trPr>
        <w:tc>
          <w:tcPr>
            <w:tcW w:w="11136" w:type="dxa"/>
          </w:tcPr>
          <w:p w14:paraId="5C4F8E09" w14:textId="2ABBBB67" w:rsidR="00E80CD9" w:rsidRPr="00AC3438" w:rsidRDefault="00D24C34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22842403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695FF6D2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308D41F" w14:textId="51FE7547" w:rsidR="00E80CD9" w:rsidRPr="003E6C57" w:rsidRDefault="00D24C34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4BE95D5" w14:textId="794948CB" w:rsidR="00E80CD9" w:rsidRPr="003E6C57" w:rsidRDefault="00D24C34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E86EDDD" w14:textId="783466E7" w:rsidR="00E80CD9" w:rsidRPr="003E6C57" w:rsidRDefault="00D24C34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699F3CF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218CD7B1" w14:textId="4D40F038" w:rsidR="00E80CD9" w:rsidRPr="00577134" w:rsidRDefault="00D24C34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4F4C6125" wp14:editId="735D22E3">
                        <wp:extent cx="1904365" cy="1011555"/>
                        <wp:effectExtent l="0" t="0" r="635" b="0"/>
                        <wp:docPr id="1867966510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67966510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011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6C1EDF4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33B6F61" w14:textId="0E205FF7" w:rsidR="00E80CD9" w:rsidRPr="00BE6656" w:rsidRDefault="00D24C34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A2C9A0F" w14:textId="3A468729" w:rsidR="00E80CD9" w:rsidRPr="00BE6656" w:rsidRDefault="00D24C3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Alloy Steel</w:t>
                        </w:r>
                      </w:p>
                    </w:tc>
                  </w:tr>
                  <w:tr w:rsidR="00D24C34" w:rsidRPr="00577134" w14:paraId="7E9CF1A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2E687F1" w14:textId="65EF1098" w:rsidR="00D24C34" w:rsidRDefault="00D24C34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0F9EA44" w14:textId="1F5C8657" w:rsidR="00D24C34" w:rsidRDefault="00D24C3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D24C34" w:rsidRPr="00577134" w14:paraId="419BDD5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755227B" w14:textId="13866E94" w:rsidR="00D24C34" w:rsidRDefault="00D24C34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81891BD" w14:textId="274CEACD" w:rsidR="00D24C34" w:rsidRDefault="00D24C3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D24C34" w:rsidRPr="00577134" w14:paraId="07F6F7F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FBDA4BC" w14:textId="2894559E" w:rsidR="00D24C34" w:rsidRDefault="00D24C34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9658DA0" w14:textId="5DA5446C" w:rsidR="00D24C34" w:rsidRDefault="00D24C3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6.20422e+08 N/m^2</w:t>
                        </w:r>
                      </w:p>
                    </w:tc>
                  </w:tr>
                  <w:tr w:rsidR="00D24C34" w:rsidRPr="00577134" w14:paraId="2F8F543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1A12BE0" w14:textId="289E07E0" w:rsidR="00D24C34" w:rsidRDefault="00D24C34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F1CD11F" w14:textId="51A0E850" w:rsidR="00D24C34" w:rsidRDefault="00D24C3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7.23826e+08 N/m^2</w:t>
                        </w:r>
                      </w:p>
                    </w:tc>
                  </w:tr>
                  <w:tr w:rsidR="00D24C34" w:rsidRPr="00577134" w14:paraId="401EF6E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E375500" w14:textId="7EF1F2B9" w:rsidR="00D24C34" w:rsidRDefault="00D24C34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BC49898" w14:textId="22F98D02" w:rsidR="00D24C34" w:rsidRDefault="00D24C3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D24C34" w:rsidRPr="00577134" w14:paraId="3D67343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E20C806" w14:textId="3B49DF51" w:rsidR="00D24C34" w:rsidRDefault="00D24C34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AA66B17" w14:textId="1C090404" w:rsidR="00D24C34" w:rsidRDefault="00D24C3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D24C34" w:rsidRPr="00577134" w14:paraId="0414355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7830710" w14:textId="164FB68F" w:rsidR="00D24C34" w:rsidRDefault="00D24C34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8B2F2A9" w14:textId="0B1B3EE7" w:rsidR="00D24C34" w:rsidRDefault="00D24C3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7,700 kg/m^3</w:t>
                        </w:r>
                      </w:p>
                    </w:tc>
                  </w:tr>
                  <w:tr w:rsidR="00D24C34" w:rsidRPr="00577134" w14:paraId="7673E49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3036F50" w14:textId="571488CF" w:rsidR="00D24C34" w:rsidRDefault="00D24C34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5D20E1A" w14:textId="49D14A09" w:rsidR="00D24C34" w:rsidRDefault="00D24C3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D24C34" w:rsidRPr="00577134" w14:paraId="7552EF6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FEDF6FB" w14:textId="09B76EAF" w:rsidR="00D24C34" w:rsidRDefault="00D24C34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728DA7D" w14:textId="5D1DD377" w:rsidR="00D24C34" w:rsidRDefault="00D24C34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1.3e-05 /Kelvin</w:t>
                        </w:r>
                      </w:p>
                    </w:tc>
                  </w:tr>
                </w:tbl>
                <w:p w14:paraId="77699377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284B3E3C" w14:textId="116961D3" w:rsidR="00E80CD9" w:rsidRPr="00577134" w:rsidRDefault="00D24C34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1(Building 3IN(1))(Part1)</w:t>
                  </w:r>
                </w:p>
              </w:tc>
            </w:tr>
            <w:tr w:rsidR="00E80CD9" w:rsidRPr="000841BF" w14:paraId="2D97B88F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1B3DD16B" w14:textId="51845780" w:rsidR="00E80CD9" w:rsidRPr="000841BF" w:rsidRDefault="00D24C34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0FB62669" w14:textId="6C73D1A6" w:rsidR="00E80CD9" w:rsidRDefault="00E80CD9" w:rsidP="000A7C6B"/>
        </w:tc>
      </w:tr>
      <w:bookmarkEnd w:id="8"/>
      <w:bookmarkEnd w:id="9"/>
      <w:bookmarkEnd w:id="10"/>
    </w:tbl>
    <w:p w14:paraId="5791A818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73BFF9E4" w14:textId="77777777" w:rsidTr="00452CBC">
        <w:tc>
          <w:tcPr>
            <w:tcW w:w="11016" w:type="dxa"/>
          </w:tcPr>
          <w:p w14:paraId="09EA965C" w14:textId="2D6A710B" w:rsidR="005273D5" w:rsidRPr="00AF1A58" w:rsidRDefault="00D24C34" w:rsidP="000A7C6B">
            <w:pPr>
              <w:pStyle w:val="Heading1"/>
              <w:rPr>
                <w:b w:val="0"/>
                <w:bCs w:val="0"/>
              </w:rPr>
            </w:pPr>
            <w:bookmarkStart w:id="12" w:name="_Toc222842404"/>
            <w:r>
              <w:rPr>
                <w:rStyle w:val="Strong"/>
              </w:rPr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D24C34" w14:paraId="45D565AE" w14:textId="77777777" w:rsidTr="00A24C5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079701A5" w14:textId="4CEC7285" w:rsidR="00D24C34" w:rsidRPr="004E282D" w:rsidRDefault="00D24C34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726CF96" w14:textId="595824BC" w:rsidR="00D24C34" w:rsidRPr="004E282D" w:rsidRDefault="00D24C34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C8A0458" w14:textId="258B780B" w:rsidR="00D24C34" w:rsidRPr="004E282D" w:rsidRDefault="00D24C34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D24C34" w14:paraId="5A2D775E" w14:textId="77777777" w:rsidTr="00D24C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26AAA984" w14:textId="0CE92682" w:rsidR="00D24C34" w:rsidRPr="00AD5FBA" w:rsidRDefault="00D24C34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Reference Geometry-2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7C35F69B" w14:textId="39D31205" w:rsidR="00D24C34" w:rsidRPr="006208CB" w:rsidRDefault="00D24C34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7167291F" wp14:editId="1BFA7B69">
                        <wp:extent cx="1772285" cy="941070"/>
                        <wp:effectExtent l="0" t="0" r="0" b="0"/>
                        <wp:docPr id="332379363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2379363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941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D24C34" w14:paraId="47E8EF77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EF6FE46" w14:textId="24ACBBE9" w:rsidR="00D24C34" w:rsidRPr="00BE6656" w:rsidRDefault="00D24C34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485B11F" w14:textId="11B1A64D" w:rsidR="00D24C34" w:rsidRPr="00154A1A" w:rsidRDefault="00D24C3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Joint(s)</w:t>
                        </w:r>
                      </w:p>
                    </w:tc>
                  </w:tr>
                  <w:tr w:rsidR="00D24C34" w14:paraId="72A82F57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D9B7955" w14:textId="392D140B" w:rsidR="00D24C34" w:rsidRDefault="00D24C3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08AA9FD" w14:textId="1166B228" w:rsidR="00D24C34" w:rsidRDefault="00D24C3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Face&lt; 1 &gt;</w:t>
                        </w:r>
                      </w:p>
                    </w:tc>
                  </w:tr>
                  <w:tr w:rsidR="00D24C34" w14:paraId="247EBC34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D364EED" w14:textId="2D06E3B2" w:rsidR="00D24C34" w:rsidRDefault="00D24C3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77EBF54" w14:textId="7C59DE1B" w:rsidR="00D24C34" w:rsidRDefault="00D24C3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Use reference geometry</w:t>
                        </w:r>
                      </w:p>
                    </w:tc>
                  </w:tr>
                  <w:tr w:rsidR="00D24C34" w14:paraId="25712FD6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96A9208" w14:textId="0244F080" w:rsidR="00D24C34" w:rsidRDefault="00D24C3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Translation: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871164B" w14:textId="29CB041E" w:rsidR="00D24C34" w:rsidRDefault="00D24C3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0, 0, 0</w:t>
                        </w:r>
                      </w:p>
                    </w:tc>
                  </w:tr>
                  <w:tr w:rsidR="00D24C34" w14:paraId="725F700C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78A6857" w14:textId="525A634F" w:rsidR="00D24C34" w:rsidRDefault="00D24C3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Rotation: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3D1CAD8" w14:textId="70A0BDB7" w:rsidR="00D24C34" w:rsidRDefault="00D24C3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0</w:t>
                        </w:r>
                      </w:p>
                    </w:tc>
                  </w:tr>
                  <w:tr w:rsidR="00D24C34" w14:paraId="43C2648D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B34CD0E" w14:textId="1398410E" w:rsidR="00D24C34" w:rsidRDefault="00D24C3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3AB755D" w14:textId="530462AB" w:rsidR="00D24C34" w:rsidRDefault="00D24C3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mm, rad</w:t>
                        </w:r>
                      </w:p>
                    </w:tc>
                  </w:tr>
                </w:tbl>
                <w:p w14:paraId="532C00F4" w14:textId="77777777" w:rsidR="00D24C34" w:rsidRPr="004C6DEB" w:rsidRDefault="00D24C34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D24C34" w14:paraId="27BB2CE0" w14:textId="77777777" w:rsidTr="00D24C3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8" w:space="0" w:color="000000" w:themeColor="text1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4416740D" w14:textId="375CB0FF" w:rsidR="00D24C34" w:rsidRPr="00AD5FBA" w:rsidRDefault="00D24C34" w:rsidP="00147F73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Reference Geometry-1</w:t>
                  </w:r>
                </w:p>
              </w:tc>
              <w:tc>
                <w:tcPr>
                  <w:tcW w:w="302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</w:tcBorders>
                </w:tcPr>
                <w:p w14:paraId="2C6EFA87" w14:textId="41176400" w:rsidR="00D24C34" w:rsidRPr="006208CB" w:rsidRDefault="00D24C34" w:rsidP="00147F7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396428F8" wp14:editId="588907BB">
                        <wp:extent cx="1772285" cy="941070"/>
                        <wp:effectExtent l="0" t="0" r="0" b="0"/>
                        <wp:docPr id="1590517193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90517193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941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D24C34" w14:paraId="1D9E1962" w14:textId="77777777" w:rsidTr="00147F7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88DE4C9" w14:textId="6DEF4C20" w:rsidR="00D24C34" w:rsidRPr="00BE6656" w:rsidRDefault="00D24C34" w:rsidP="00147F73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68EC165" w14:textId="10486835" w:rsidR="00D24C34" w:rsidRPr="00154A1A" w:rsidRDefault="00D24C34" w:rsidP="00147F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Joint(s)</w:t>
                        </w:r>
                      </w:p>
                    </w:tc>
                  </w:tr>
                  <w:tr w:rsidR="00D24C34" w14:paraId="6CBB12CD" w14:textId="77777777" w:rsidTr="00147F7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CEE73C1" w14:textId="5FCD2CCB" w:rsidR="00D24C34" w:rsidRDefault="00D24C34" w:rsidP="00147F7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2DB939E" w14:textId="5D3C5E5B" w:rsidR="00D24C34" w:rsidRDefault="00D24C34" w:rsidP="00147F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Face&lt; 1 &gt;</w:t>
                        </w:r>
                      </w:p>
                    </w:tc>
                  </w:tr>
                  <w:tr w:rsidR="00D24C34" w14:paraId="1FED9AD7" w14:textId="77777777" w:rsidTr="00147F7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4B20178" w14:textId="7959DB7B" w:rsidR="00D24C34" w:rsidRDefault="00D24C34" w:rsidP="00147F7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BEF21B8" w14:textId="0745F26D" w:rsidR="00D24C34" w:rsidRDefault="00D24C34" w:rsidP="00147F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Use reference geometry</w:t>
                        </w:r>
                      </w:p>
                    </w:tc>
                  </w:tr>
                  <w:tr w:rsidR="00D24C34" w14:paraId="7B086635" w14:textId="77777777" w:rsidTr="00147F7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2EE6DCA" w14:textId="0C45F199" w:rsidR="00D24C34" w:rsidRDefault="00D24C34" w:rsidP="00147F7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Translation: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FF6D2F9" w14:textId="72523540" w:rsidR="00D24C34" w:rsidRDefault="00D24C34" w:rsidP="00147F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0, 0, ---</w:t>
                        </w:r>
                      </w:p>
                    </w:tc>
                  </w:tr>
                  <w:tr w:rsidR="00D24C34" w14:paraId="57675450" w14:textId="77777777" w:rsidTr="00147F7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CC4AD1A" w14:textId="321A7547" w:rsidR="00D24C34" w:rsidRDefault="00D24C34" w:rsidP="00147F7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Rotation: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0318927" w14:textId="3C11F411" w:rsidR="00D24C34" w:rsidRDefault="00D24C34" w:rsidP="00147F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0, ---</w:t>
                        </w:r>
                      </w:p>
                    </w:tc>
                  </w:tr>
                  <w:tr w:rsidR="00D24C34" w14:paraId="04CCCF2D" w14:textId="77777777" w:rsidTr="00147F7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7F3982D" w14:textId="4034B04A" w:rsidR="00D24C34" w:rsidRDefault="00D24C34" w:rsidP="00147F7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721BFEE" w14:textId="405BD08A" w:rsidR="00D24C34" w:rsidRDefault="00D24C34" w:rsidP="00147F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mm, rad</w:t>
                        </w:r>
                      </w:p>
                    </w:tc>
                  </w:tr>
                </w:tbl>
                <w:p w14:paraId="55408856" w14:textId="77777777" w:rsidR="00D24C34" w:rsidRPr="004C6DEB" w:rsidRDefault="00D24C34" w:rsidP="00147F73">
                  <w:pPr>
                    <w:pStyle w:val="TOC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4441C580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D24C34" w14:paraId="041D1F66" w14:textId="77777777" w:rsidTr="00A9514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2A429286" w14:textId="381FB4AA" w:rsidR="00D24C34" w:rsidRPr="004E282D" w:rsidRDefault="00D24C34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56FBF30C" w14:textId="6ED3A71C" w:rsidR="00D24C34" w:rsidRPr="004E282D" w:rsidRDefault="00D24C34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3A4BAC48" w14:textId="5DC3B7AC" w:rsidR="00D24C34" w:rsidRPr="004E282D" w:rsidRDefault="00D24C34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D24C34" w14:paraId="25BD5D89" w14:textId="77777777" w:rsidTr="006B355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6C4A4C57" w14:textId="5AF761B1" w:rsidR="00D24C34" w:rsidRPr="00F42DD1" w:rsidRDefault="00D24C34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795F9FF6" w14:textId="435570A2" w:rsidR="00D24C34" w:rsidRPr="006208CB" w:rsidRDefault="00D24C34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3FCEC8E6" wp14:editId="44144432">
                        <wp:extent cx="1907540" cy="1013460"/>
                        <wp:effectExtent l="0" t="0" r="0" b="0"/>
                        <wp:docPr id="1533079622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33079622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013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D24C34" w14:paraId="2C8C756C" w14:textId="77777777" w:rsidTr="00D24C3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53F5395" w14:textId="1F21405D" w:rsidR="00D24C34" w:rsidRPr="00BE6656" w:rsidRDefault="00D24C34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9765AF6" w14:textId="59AEE38F" w:rsidR="00D24C34" w:rsidRPr="00B77EA3" w:rsidRDefault="00D24C3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Beam (s)</w:t>
                        </w:r>
                      </w:p>
                    </w:tc>
                  </w:tr>
                  <w:tr w:rsidR="00D24C34" w14:paraId="6F4C99A8" w14:textId="77777777" w:rsidTr="00D24C3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98E44B8" w14:textId="68AFAA67" w:rsidR="00D24C34" w:rsidRDefault="00D24C3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1EF2AE0" w14:textId="362932AC" w:rsidR="00D24C34" w:rsidRDefault="00D24C3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Face&lt; 1 &gt;</w:t>
                        </w:r>
                      </w:p>
                    </w:tc>
                  </w:tr>
                  <w:tr w:rsidR="00D24C34" w14:paraId="509F11A2" w14:textId="77777777" w:rsidTr="00D24C3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BF8CE8C" w14:textId="017466B9" w:rsidR="00D24C34" w:rsidRDefault="00D24C3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31891D3" w14:textId="699565C7" w:rsidR="00D24C34" w:rsidRDefault="00D24C3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force</w:t>
                        </w:r>
                      </w:p>
                    </w:tc>
                  </w:tr>
                  <w:tr w:rsidR="00D24C34" w14:paraId="45F21125" w14:textId="77777777" w:rsidTr="00D24C3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9BABCA8" w14:textId="72887FB2" w:rsidR="00D24C34" w:rsidRDefault="00D24C3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BE471E4" w14:textId="7997C5E6" w:rsidR="00D24C34" w:rsidRDefault="00D24C3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50 N/m</w:t>
                        </w:r>
                      </w:p>
                    </w:tc>
                  </w:tr>
                  <w:tr w:rsidR="00D24C34" w14:paraId="05DFA9EB" w14:textId="77777777" w:rsidTr="00D24C3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26DC39F" w14:textId="70863D90" w:rsidR="00D24C34" w:rsidRDefault="00D24C34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Moments: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7F67B29" w14:textId="68F4A90F" w:rsidR="00D24C34" w:rsidRDefault="00D24C34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--- N·m/m</w:t>
                        </w:r>
                      </w:p>
                    </w:tc>
                  </w:tr>
                </w:tbl>
                <w:p w14:paraId="44DE7864" w14:textId="77777777" w:rsidR="00D24C34" w:rsidRDefault="00D24C34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7D0995AD" w14:textId="52FB5B9B" w:rsidR="005273D5" w:rsidRDefault="005273D5" w:rsidP="000A7C6B">
            <w:pPr>
              <w:rPr>
                <w:rStyle w:val="Strong"/>
              </w:rPr>
            </w:pPr>
          </w:p>
        </w:tc>
      </w:tr>
    </w:tbl>
    <w:p w14:paraId="26E29D56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4FBB8653" w14:textId="77777777" w:rsidTr="005B3D16">
        <w:tc>
          <w:tcPr>
            <w:tcW w:w="11016" w:type="dxa"/>
          </w:tcPr>
          <w:p w14:paraId="5EBAA94F" w14:textId="69D55F38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222842405"/>
            <w:r w:rsidR="00D24C34">
              <w:t>Connector Definitions</w:t>
            </w:r>
            <w:bookmarkEnd w:id="13"/>
          </w:p>
          <w:p w14:paraId="1992496E" w14:textId="39B2CFB8" w:rsidR="00132707" w:rsidRDefault="00D24C34" w:rsidP="000A7C6B">
            <w:r>
              <w:t>No Data</w:t>
            </w:r>
          </w:p>
          <w:p w14:paraId="1C17BC88" w14:textId="0FF61823" w:rsidR="00EF37BF" w:rsidRPr="009C0A33" w:rsidRDefault="00EF37BF" w:rsidP="000A7C6B"/>
          <w:p w14:paraId="3502F4DB" w14:textId="77777777" w:rsidR="000F2729" w:rsidRDefault="000F2729" w:rsidP="000A7C6B"/>
          <w:p w14:paraId="4D785085" w14:textId="6F08AD7C" w:rsidR="00E12C21" w:rsidRDefault="00E12C21" w:rsidP="000A7C6B"/>
          <w:p w14:paraId="49A5D0BC" w14:textId="77777777" w:rsidR="00D72EE8" w:rsidRDefault="00D72EE8" w:rsidP="00D72EE8"/>
          <w:p w14:paraId="79459CA7" w14:textId="3AF465C8" w:rsidR="00D72EE8" w:rsidRPr="009C0A33" w:rsidRDefault="00D72EE8" w:rsidP="00D72EE8"/>
          <w:p w14:paraId="02F6C3A0" w14:textId="0B2980DC" w:rsidR="00132707" w:rsidRDefault="00132707" w:rsidP="000A7C6B"/>
        </w:tc>
      </w:tr>
    </w:tbl>
    <w:p w14:paraId="681CF6A5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0C4009D8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A2EF647" w14:textId="2828055E" w:rsidR="00104BD8" w:rsidRDefault="00D24C34" w:rsidP="000A7C6B">
            <w:pPr>
              <w:pStyle w:val="Heading1"/>
            </w:pPr>
            <w:bookmarkStart w:id="14" w:name="_Toc222842406"/>
            <w:r>
              <w:t>Interaction Information</w:t>
            </w:r>
            <w:bookmarkEnd w:id="14"/>
          </w:p>
          <w:p w14:paraId="36AACF92" w14:textId="3F989258" w:rsidR="00104BD8" w:rsidRDefault="00D24C34" w:rsidP="000A7C6B">
            <w:r>
              <w:t>No Data</w:t>
            </w:r>
          </w:p>
          <w:p w14:paraId="40FA9971" w14:textId="5B2A6BB1" w:rsidR="00104BD8" w:rsidRDefault="00104BD8" w:rsidP="000A7C6B">
            <w:pPr>
              <w:rPr>
                <w:rStyle w:val="A3"/>
              </w:rPr>
            </w:pPr>
          </w:p>
          <w:p w14:paraId="68DD48D5" w14:textId="77777777" w:rsidR="00104BD8" w:rsidRDefault="00104BD8" w:rsidP="000A7C6B"/>
        </w:tc>
      </w:tr>
    </w:tbl>
    <w:p w14:paraId="0FC65D9E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5184664F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8022813" w14:textId="0E5132B2" w:rsidR="00A61A59" w:rsidRDefault="00D24C34" w:rsidP="000A7C6B">
            <w:pPr>
              <w:pStyle w:val="Heading1"/>
            </w:pPr>
            <w:bookmarkStart w:id="15" w:name="_Toc222842407"/>
            <w:r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2367881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C84B27" w14:textId="516F348A" w:rsidR="00A9531D" w:rsidRDefault="00D24C34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F7E060" w14:textId="4599C714" w:rsidR="00A9531D" w:rsidRDefault="00D24C3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Beam Mesh</w:t>
                  </w:r>
                </w:p>
              </w:tc>
            </w:tr>
          </w:tbl>
          <w:p w14:paraId="55DD6DB7" w14:textId="77777777" w:rsidR="00690657" w:rsidRDefault="00690657" w:rsidP="00690657"/>
          <w:p w14:paraId="2AC6F3A0" w14:textId="31F789B0" w:rsidR="00A9531D" w:rsidRPr="00690657" w:rsidRDefault="00D24C34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70E68F26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7D1B6A" w14:textId="70497622" w:rsidR="007107BE" w:rsidRDefault="00D24C34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9186A1" w14:textId="0F3BC0E8" w:rsidR="007107BE" w:rsidRDefault="00D24C3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48</w:t>
                  </w:r>
                </w:p>
              </w:tc>
            </w:tr>
            <w:tr w:rsidR="00D24C34" w14:paraId="079AABE4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33C987" w14:textId="53C0F955" w:rsidR="00D24C34" w:rsidRDefault="00D24C34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C715C4" w14:textId="2D2A11DD" w:rsidR="00D24C34" w:rsidRDefault="00D24C34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46</w:t>
                  </w:r>
                </w:p>
              </w:tc>
            </w:tr>
            <w:tr w:rsidR="00D24C34" w14:paraId="6DBB1C6A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40E6D2" w14:textId="3E3E0DA9" w:rsidR="00D24C34" w:rsidRDefault="00D24C34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E3E454" w14:textId="6D9EEFAC" w:rsidR="00D24C34" w:rsidRDefault="00D24C34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00:00:00</w:t>
                  </w:r>
                </w:p>
              </w:tc>
            </w:tr>
            <w:tr w:rsidR="00D24C34" w14:paraId="65ADD881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2A1452" w14:textId="5957AB59" w:rsidR="00D24C34" w:rsidRDefault="00D24C34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5A6A53" w14:textId="1355510C" w:rsidR="00D24C34" w:rsidRDefault="00D24C34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NOAHSLAPTOP</w:t>
                  </w:r>
                </w:p>
              </w:tc>
            </w:tr>
          </w:tbl>
          <w:p w14:paraId="1E2A22C3" w14:textId="3C10EA35" w:rsidR="00A61A59" w:rsidRPr="00F077CB" w:rsidRDefault="00A61A59" w:rsidP="000A7C6B"/>
        </w:tc>
      </w:tr>
    </w:tbl>
    <w:p w14:paraId="5F55CBE0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1ABE0F2F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97B2EC8" w14:textId="44F1F612" w:rsidR="002C53F9" w:rsidRDefault="00D24C34" w:rsidP="000A7C6B">
            <w:pPr>
              <w:pStyle w:val="Heading1"/>
            </w:pPr>
            <w:bookmarkStart w:id="16" w:name="_Toc222842408"/>
            <w:r>
              <w:t>Sensor Details</w:t>
            </w:r>
            <w:bookmarkEnd w:id="16"/>
          </w:p>
          <w:p w14:paraId="2C9CE9B2" w14:textId="73A995D9" w:rsidR="002C53F9" w:rsidRPr="00F077CB" w:rsidRDefault="00D24C34" w:rsidP="000A7C6B">
            <w:r>
              <w:t>No Data</w:t>
            </w:r>
          </w:p>
        </w:tc>
      </w:tr>
    </w:tbl>
    <w:p w14:paraId="0859366D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77C86EC3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76857079" w14:textId="49FB391D" w:rsidR="005F5B79" w:rsidRPr="000B04D4" w:rsidRDefault="00D24C34" w:rsidP="00D24C34">
            <w:pPr>
              <w:pStyle w:val="Heading1"/>
            </w:pPr>
            <w:bookmarkStart w:id="17" w:name="_Toc222842409"/>
            <w:r>
              <w:lastRenderedPageBreak/>
              <w:t>Resultant Forces</w:t>
            </w:r>
            <w:bookmarkEnd w:id="17"/>
          </w:p>
          <w:p w14:paraId="7CBCF323" w14:textId="15996E59" w:rsidR="005F5B79" w:rsidRDefault="00D24C34" w:rsidP="000A7C6B">
            <w:r>
              <w:t>No Data</w:t>
            </w:r>
          </w:p>
        </w:tc>
      </w:tr>
      <w:tr w:rsidR="005F5B79" w14:paraId="1F3A1882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5F4E2227" w14:textId="3A2B1AB5" w:rsidR="00C6072D" w:rsidRPr="000B04D4" w:rsidRDefault="00C6072D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</w:p>
          <w:p w14:paraId="5CD2D4C9" w14:textId="35E669A7" w:rsidR="005F5B79" w:rsidRDefault="00D24C34" w:rsidP="000A7C6B">
            <w:r>
              <w:t>No Data</w:t>
            </w:r>
          </w:p>
        </w:tc>
      </w:tr>
      <w:bookmarkEnd w:id="18"/>
      <w:bookmarkEnd w:id="19"/>
      <w:bookmarkEnd w:id="20"/>
    </w:tbl>
    <w:p w14:paraId="12CB05E0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25C520A7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ABEB178" w14:textId="152917FF" w:rsidR="0050542D" w:rsidRPr="00D24C34" w:rsidRDefault="00D24C34" w:rsidP="00D24C34">
            <w:pPr>
              <w:pStyle w:val="Heading1"/>
            </w:pPr>
            <w:bookmarkStart w:id="21" w:name="_Toc222842410"/>
            <w:r>
              <w:t>Beams</w:t>
            </w:r>
            <w:bookmarkEnd w:id="21"/>
          </w:p>
          <w:p w14:paraId="6C702840" w14:textId="7AF98990" w:rsidR="00EC2432" w:rsidRDefault="00D24C34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168274D2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7BBC31C6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5C86113" w14:textId="18DF2183" w:rsidR="00EC2432" w:rsidRDefault="00D24C34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22842411"/>
            <w:r>
              <w:t>Study Results</w:t>
            </w:r>
            <w:bookmarkEnd w:id="25"/>
          </w:p>
          <w:p w14:paraId="6AA935EF" w14:textId="43155A3C" w:rsidR="00EC2432" w:rsidRPr="000B04D4" w:rsidRDefault="00D24C34" w:rsidP="000A7C6B">
            <w:r>
              <w:t>No Data</w:t>
            </w:r>
          </w:p>
          <w:bookmarkEnd w:id="22"/>
          <w:bookmarkEnd w:id="23"/>
          <w:bookmarkEnd w:id="24"/>
          <w:p w14:paraId="0928C28C" w14:textId="2240ACBE" w:rsidR="00EC2432" w:rsidRDefault="00EC2432" w:rsidP="000A7C6B"/>
        </w:tc>
      </w:tr>
    </w:tbl>
    <w:p w14:paraId="7DCE6C9E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7D764A57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4702633" w14:textId="7A6A3E8B" w:rsidR="000B1701" w:rsidRDefault="00D24C34" w:rsidP="00D24C34">
            <w:pPr>
              <w:pStyle w:val="Heading1"/>
            </w:pPr>
            <w:bookmarkStart w:id="26" w:name="_Toc222842412"/>
            <w:r>
              <w:t>Conclusion</w:t>
            </w:r>
            <w:bookmarkEnd w:id="26"/>
          </w:p>
        </w:tc>
      </w:tr>
    </w:tbl>
    <w:p w14:paraId="151BE6E1" w14:textId="474622F3" w:rsidR="00AC3438" w:rsidRPr="00AC3438" w:rsidRDefault="00AC3438" w:rsidP="00FE0924"/>
    <w:sectPr w:rsidR="00AC3438" w:rsidRPr="00AC3438" w:rsidSect="00D24C34">
      <w:footerReference w:type="default" r:id="rId14"/>
      <w:footerReference w:type="first" r:id="rId15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7038B" w14:textId="77777777" w:rsidR="0019390A" w:rsidRDefault="0019390A" w:rsidP="00F25CD7">
      <w:pPr>
        <w:spacing w:after="0" w:line="240" w:lineRule="auto"/>
      </w:pPr>
      <w:r>
        <w:separator/>
      </w:r>
    </w:p>
  </w:endnote>
  <w:endnote w:type="continuationSeparator" w:id="0">
    <w:p w14:paraId="45A28C61" w14:textId="77777777" w:rsidR="0019390A" w:rsidRDefault="0019390A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44958680" w14:textId="77777777" w:rsidTr="003E1AE9">
      <w:tc>
        <w:tcPr>
          <w:tcW w:w="867" w:type="pct"/>
        </w:tcPr>
        <w:p w14:paraId="4DC13E5D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383EFF43" wp14:editId="63D38A40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09825459" w14:textId="46FB6AF8" w:rsidR="00FD315C" w:rsidRDefault="00D24C34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67EA96A6" w14:textId="54FAB013" w:rsidR="00FD315C" w:rsidRDefault="00D24C34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OneBeam</w:t>
          </w:r>
        </w:p>
      </w:tc>
      <w:tc>
        <w:tcPr>
          <w:tcW w:w="0" w:type="auto"/>
          <w:vAlign w:val="bottom"/>
        </w:tcPr>
        <w:p w14:paraId="2DA2409D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3755B092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40EBD266" w14:textId="77777777" w:rsidTr="00BF0BC4">
      <w:tc>
        <w:tcPr>
          <w:tcW w:w="1908" w:type="dxa"/>
        </w:tcPr>
        <w:p w14:paraId="78647B70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456B9C15" wp14:editId="4C4F9B82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41E073FE" w14:textId="1DAB0280" w:rsidR="00FD315C" w:rsidRDefault="00D24C34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5ACEBE4C" w14:textId="3CE2A0DC" w:rsidR="00FD315C" w:rsidRDefault="00D24C34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OneBeam</w:t>
          </w:r>
        </w:p>
      </w:tc>
      <w:tc>
        <w:tcPr>
          <w:tcW w:w="360" w:type="dxa"/>
          <w:vAlign w:val="bottom"/>
        </w:tcPr>
        <w:p w14:paraId="48676072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31F37CDB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EBAEB" w14:textId="77777777" w:rsidR="0019390A" w:rsidRDefault="0019390A" w:rsidP="00F25CD7">
      <w:pPr>
        <w:spacing w:after="0" w:line="240" w:lineRule="auto"/>
      </w:pPr>
      <w:r>
        <w:separator/>
      </w:r>
    </w:p>
  </w:footnote>
  <w:footnote w:type="continuationSeparator" w:id="0">
    <w:p w14:paraId="195F32DC" w14:textId="77777777" w:rsidR="0019390A" w:rsidRDefault="0019390A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34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9390A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17A5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24C34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BAB62"/>
  <w15:docId w15:val="{C08C3F38-3880-4CF4-A1D1-914BBBFB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0</TotalTime>
  <Pages>6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Noah Touchton</dc:creator>
  <cp:lastModifiedBy>Touchton, Noah A.</cp:lastModifiedBy>
  <cp:revision>1</cp:revision>
  <dcterms:created xsi:type="dcterms:W3CDTF">2026-02-24T21:19:00Z</dcterms:created>
  <dcterms:modified xsi:type="dcterms:W3CDTF">2026-02-24T21:19:00Z</dcterms:modified>
</cp:coreProperties>
</file>